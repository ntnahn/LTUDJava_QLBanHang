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Pr="003548A8" w:rsidRDefault="003548A8" w:rsidP="003548A8">
      <w:pPr>
        <w:rPr>
          <w:lang w:val="en-US"/>
        </w:rPr>
      </w:pPr>
    </w:p>
    <w:p w:rsidR="00D234F3" w:rsidRDefault="00C14AB8" w:rsidP="007A1DE8">
      <w:pPr>
        <w:pStyle w:val="Title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  <w:r w:rsidR="007A1DE8">
        <w:rPr>
          <w:lang w:val="en-US"/>
        </w:rPr>
        <w:t xml:space="preserve"> </w:t>
      </w:r>
      <w:r w:rsidR="00EE72CF">
        <w:rPr>
          <w:color w:val="0000FF"/>
          <w:lang w:val="en-US"/>
        </w:rPr>
        <w:t>QUẢN LÝ BÁN HÀNG</w:t>
      </w:r>
    </w:p>
    <w:p w:rsidR="007A1DE8" w:rsidRPr="007A1DE8" w:rsidRDefault="007A1DE8" w:rsidP="007A1DE8">
      <w:pPr>
        <w:rPr>
          <w:lang w:val="en-US"/>
        </w:rPr>
      </w:pPr>
    </w:p>
    <w:p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EE72CF">
        <w:rPr>
          <w:rFonts w:ascii="Arial" w:hAnsi="Arial"/>
          <w:color w:val="0000FF"/>
          <w:sz w:val="34"/>
          <w:szCs w:val="30"/>
          <w:lang w:val="en-US"/>
        </w:rPr>
        <w:t>1.0</w:t>
      </w:r>
    </w:p>
    <w:p w:rsidR="00D234F3" w:rsidRDefault="00D234F3">
      <w:pPr>
        <w:pStyle w:val="Title"/>
        <w:jc w:val="both"/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01562" w:rsidRDefault="00301562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Default="003548A8" w:rsidP="003548A8">
      <w:pPr>
        <w:rPr>
          <w:lang w:val="en-US"/>
        </w:rPr>
      </w:pPr>
    </w:p>
    <w:p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EE72CF" w:rsidRPr="003548A8" w:rsidRDefault="00EE72CF" w:rsidP="00EE72CF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 w:rsidRPr="00DA4A9B">
        <w:rPr>
          <w:rFonts w:ascii="Arial" w:hAnsi="Arial" w:cs="Arial"/>
          <w:color w:val="0000FF"/>
          <w:sz w:val="30"/>
          <w:szCs w:val="30"/>
          <w:lang w:val="en-US"/>
        </w:rPr>
        <w:t>1542282</w:t>
      </w:r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– </w:t>
      </w:r>
      <w:r w:rsidRPr="00847968">
        <w:rPr>
          <w:rFonts w:ascii="Arial" w:hAnsi="Arial" w:cs="Arial"/>
          <w:color w:val="0000FF"/>
          <w:sz w:val="30"/>
          <w:szCs w:val="30"/>
          <w:lang w:val="en-US"/>
        </w:rPr>
        <w:t>Nguyễn Văn Trọng</w:t>
      </w:r>
    </w:p>
    <w:p w:rsidR="00EE72CF" w:rsidRPr="003548A8" w:rsidRDefault="00EE72CF" w:rsidP="00EE72CF">
      <w:pPr>
        <w:jc w:val="center"/>
        <w:rPr>
          <w:sz w:val="30"/>
          <w:szCs w:val="30"/>
          <w:lang w:val="en-US"/>
        </w:rPr>
        <w:sectPr w:rsidR="00EE72CF" w:rsidRPr="003548A8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2A3990">
        <w:rPr>
          <w:rFonts w:ascii="Arial" w:hAnsi="Arial" w:cs="Arial"/>
          <w:color w:val="0000FF"/>
          <w:sz w:val="30"/>
          <w:szCs w:val="30"/>
          <w:lang w:val="en-US"/>
        </w:rPr>
        <w:t>1542289</w:t>
      </w:r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– </w:t>
      </w:r>
      <w:r w:rsidRPr="005A4659">
        <w:rPr>
          <w:rFonts w:ascii="Arial" w:hAnsi="Arial" w:cs="Arial"/>
          <w:color w:val="0000FF"/>
          <w:sz w:val="30"/>
          <w:szCs w:val="30"/>
          <w:lang w:val="en-US"/>
        </w:rPr>
        <w:t>Nguyễn Thị Trí Tuệ</w:t>
      </w:r>
    </w:p>
    <w:p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E95D0C" w:rsidRPr="000C0CA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EE72CF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12/12/2016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EE72CF" w:rsidP="004176B5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7628A" w:rsidRDefault="00EE72CF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Tài liệu thiết kế giao diện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3548A8" w:rsidRDefault="00EE72CF" w:rsidP="00DC363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Văn Trọng</w:t>
            </w: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RDefault="00A23833" w:rsidP="0031511D">
      <w:pPr>
        <w:pStyle w:val="Title"/>
        <w:rPr>
          <w:lang w:val="en-US"/>
        </w:rPr>
      </w:pPr>
    </w:p>
    <w:p w:rsidR="00A23833" w:rsidRDefault="00A23833" w:rsidP="00A23833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767CB6" w:rsidRDefault="00A23833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369451606" w:history="1">
        <w:r w:rsidR="00767CB6" w:rsidRPr="00C21C41">
          <w:rPr>
            <w:rStyle w:val="Hyperlink"/>
            <w:noProof/>
          </w:rPr>
          <w:t>1.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Danh sách các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_Toc369451606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767CB6" w:rsidRDefault="0089569D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369451607" w:history="1">
        <w:r w:rsidR="00767CB6" w:rsidRPr="00C21C41">
          <w:rPr>
            <w:rStyle w:val="Hyperlink"/>
            <w:noProof/>
          </w:rPr>
          <w:t>2.</w:t>
        </w:r>
        <w:r w:rsidR="00767CB6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767CB6" w:rsidRPr="00C21C41">
          <w:rPr>
            <w:rStyle w:val="Hyperlink"/>
            <w:noProof/>
          </w:rPr>
          <w:t>Mô tả chi tiết mỗi màn hình</w:t>
        </w:r>
        <w:r w:rsidR="00767CB6">
          <w:rPr>
            <w:noProof/>
            <w:webHidden/>
          </w:rPr>
          <w:tab/>
        </w:r>
        <w:r w:rsidR="00767CB6">
          <w:rPr>
            <w:noProof/>
            <w:webHidden/>
          </w:rPr>
          <w:fldChar w:fldCharType="begin"/>
        </w:r>
        <w:r w:rsidR="00767CB6">
          <w:rPr>
            <w:noProof/>
            <w:webHidden/>
          </w:rPr>
          <w:instrText xml:space="preserve"> PAGEREF _Toc369451607 \h </w:instrText>
        </w:r>
        <w:r w:rsidR="00767CB6">
          <w:rPr>
            <w:noProof/>
            <w:webHidden/>
          </w:rPr>
        </w:r>
        <w:r w:rsidR="00767CB6">
          <w:rPr>
            <w:noProof/>
            <w:webHidden/>
          </w:rPr>
          <w:fldChar w:fldCharType="separate"/>
        </w:r>
        <w:r w:rsidR="00407045">
          <w:rPr>
            <w:noProof/>
            <w:webHidden/>
          </w:rPr>
          <w:t>3</w:t>
        </w:r>
        <w:r w:rsidR="00767CB6">
          <w:rPr>
            <w:noProof/>
            <w:webHidden/>
          </w:rPr>
          <w:fldChar w:fldCharType="end"/>
        </w:r>
      </w:hyperlink>
    </w:p>
    <w:p w:rsidR="00C14AB8" w:rsidRDefault="00A23833" w:rsidP="000D33FD">
      <w:pPr>
        <w:pStyle w:val="BodyText"/>
        <w:ind w:left="0"/>
        <w:jc w:val="both"/>
        <w:rPr>
          <w:lang w:val="en-US"/>
        </w:rPr>
      </w:pPr>
      <w:r>
        <w:rPr>
          <w:lang w:val="en-US"/>
        </w:rPr>
        <w:fldChar w:fldCharType="end"/>
      </w:r>
    </w:p>
    <w:p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:rsidR="00767CB6" w:rsidRPr="000D33FD" w:rsidRDefault="00767CB6" w:rsidP="000D33FD">
      <w:pPr>
        <w:pStyle w:val="Heading1"/>
        <w:spacing w:line="360" w:lineRule="auto"/>
        <w:jc w:val="both"/>
      </w:pPr>
      <w:bookmarkStart w:id="0" w:name="_Toc176926925"/>
      <w:bookmarkStart w:id="1" w:name="_Toc369451606"/>
      <w:r>
        <w:lastRenderedPageBreak/>
        <w:t>Danh sách các màn hình</w:t>
      </w:r>
      <w:bookmarkEnd w:id="0"/>
      <w:bookmarkEnd w:id="1"/>
    </w:p>
    <w:tbl>
      <w:tblPr>
        <w:tblStyle w:val="TableGrid"/>
        <w:tblW w:w="9641" w:type="dxa"/>
        <w:tblLook w:val="01E0" w:firstRow="1" w:lastRow="1" w:firstColumn="1" w:lastColumn="1" w:noHBand="0" w:noVBand="0"/>
      </w:tblPr>
      <w:tblGrid>
        <w:gridCol w:w="1363"/>
        <w:gridCol w:w="2968"/>
        <w:gridCol w:w="5310"/>
      </w:tblGrid>
      <w:tr w:rsidR="00767CB6" w:rsidTr="00D83633">
        <w:tc>
          <w:tcPr>
            <w:tcW w:w="1363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STT</w:t>
            </w:r>
          </w:p>
        </w:tc>
        <w:tc>
          <w:tcPr>
            <w:tcW w:w="2968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Tên màn hình</w:t>
            </w:r>
          </w:p>
        </w:tc>
        <w:tc>
          <w:tcPr>
            <w:tcW w:w="5310" w:type="dxa"/>
          </w:tcPr>
          <w:p w:rsidR="00767CB6" w:rsidRDefault="00767CB6" w:rsidP="00F10F04">
            <w:pPr>
              <w:pStyle w:val="BodyText"/>
              <w:spacing w:after="0" w:line="240" w:lineRule="auto"/>
            </w:pPr>
            <w:r>
              <w:t>Ý nghĩa/Ghi chú</w:t>
            </w:r>
          </w:p>
        </w:tc>
      </w:tr>
      <w:tr w:rsidR="00767CB6" w:rsidTr="00D83633">
        <w:tc>
          <w:tcPr>
            <w:tcW w:w="1363" w:type="dxa"/>
          </w:tcPr>
          <w:p w:rsidR="00767CB6" w:rsidRP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68" w:type="dxa"/>
          </w:tcPr>
          <w:p w:rsidR="00767CB6" w:rsidRP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hệ thống</w:t>
            </w:r>
          </w:p>
        </w:tc>
        <w:tc>
          <w:tcPr>
            <w:tcW w:w="5310" w:type="dxa"/>
          </w:tcPr>
          <w:p w:rsidR="00767CB6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hệ thống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phân quyền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Phân quyền cho người dùng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người dùng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người dùng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sửa người dùng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Sửa thông tin người dùng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đổi mật khẩu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Thay đổi mật khẩu người dùng đăng nhập hiện tại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đăng nhập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Đăng nhập vào hệ thống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nhật ký hệ thống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Lưu nhật ký hệ thống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sao lưu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Sao lưu dữ liệu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phục hồi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Phục hồi dữ liệu</w:t>
            </w:r>
          </w:p>
        </w:tc>
      </w:tr>
      <w:tr w:rsidR="00EE72CF" w:rsidTr="00D83633">
        <w:tc>
          <w:tcPr>
            <w:tcW w:w="1363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68" w:type="dxa"/>
          </w:tcPr>
          <w:p w:rsidR="00EE72CF" w:rsidRDefault="00EE72CF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danh mục</w:t>
            </w:r>
          </w:p>
        </w:tc>
        <w:tc>
          <w:tcPr>
            <w:tcW w:w="5310" w:type="dxa"/>
          </w:tcPr>
          <w:p w:rsidR="00EE72CF" w:rsidRP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danh mục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khu vực</w:t>
            </w:r>
          </w:p>
        </w:tc>
        <w:tc>
          <w:tcPr>
            <w:tcW w:w="5310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khu vực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khu vực</w:t>
            </w:r>
          </w:p>
        </w:tc>
        <w:tc>
          <w:tcPr>
            <w:tcW w:w="5310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mới khu vực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sửa khu vực</w:t>
            </w:r>
          </w:p>
        </w:tc>
        <w:tc>
          <w:tcPr>
            <w:tcW w:w="5310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Sửa khu vực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khách hàng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liên quan danh mục khách hàng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khách hàng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khách hàng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sửa khách hàng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Sửa một khách hàng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nhà cung cấp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nhà cung cấp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nhà cung cấp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nhà cung cấp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sửa nhà cung cấp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Sửa nhà cung cấp</w:t>
            </w:r>
          </w:p>
        </w:tc>
      </w:tr>
      <w:tr w:rsidR="00B52FD1" w:rsidTr="00D83633">
        <w:tc>
          <w:tcPr>
            <w:tcW w:w="1363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968" w:type="dxa"/>
          </w:tcPr>
          <w:p w:rsidR="00B52FD1" w:rsidRDefault="00B52FD1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kho hàng</w:t>
            </w:r>
          </w:p>
        </w:tc>
        <w:tc>
          <w:tcPr>
            <w:tcW w:w="5310" w:type="dxa"/>
          </w:tcPr>
          <w:p w:rsidR="00B52FD1" w:rsidRDefault="001445BB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nhà kho hàng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kho hàng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kho hàng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sửa kho hàng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Sửa thông tin kho hàng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đơn vị tính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đơn vị tính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đơn vị tính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đơn vị tính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sửa đơn vị tính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Sửa đơn vị tính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26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nhóm hàng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nhóm hàng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nhóm hàng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nhóm hàng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hàng hóa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hàng hóa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hàng hóa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mặt hàng</w:t>
            </w:r>
          </w:p>
        </w:tc>
      </w:tr>
      <w:tr w:rsidR="000D33FD" w:rsidTr="00D83633">
        <w:tc>
          <w:tcPr>
            <w:tcW w:w="1363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968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tỷ giá</w:t>
            </w:r>
          </w:p>
        </w:tc>
        <w:tc>
          <w:tcPr>
            <w:tcW w:w="5310" w:type="dxa"/>
          </w:tcPr>
          <w:p w:rsidR="000D33FD" w:rsidRDefault="000D33FD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tỷ giá</w:t>
            </w:r>
          </w:p>
        </w:tc>
      </w:tr>
      <w:tr w:rsidR="004F0956" w:rsidTr="00D83633">
        <w:tc>
          <w:tcPr>
            <w:tcW w:w="1363" w:type="dxa"/>
          </w:tcPr>
          <w:p w:rsidR="004F0956" w:rsidRDefault="004F0956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968" w:type="dxa"/>
          </w:tcPr>
          <w:p w:rsidR="004F0956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 thêm tỷ giá</w:t>
            </w:r>
          </w:p>
        </w:tc>
        <w:tc>
          <w:tcPr>
            <w:tcW w:w="5310" w:type="dxa"/>
          </w:tcPr>
          <w:p w:rsidR="004F0956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tỷ giá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bộ phận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Chứa các chức năng thao tác với danh mục </w:t>
            </w:r>
            <w:r>
              <w:rPr>
                <w:lang w:val="en-US"/>
              </w:rPr>
              <w:t>bộ phận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33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thêm bộ phận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bộ phận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nhân viên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Chứa các chức năng thao tác với danh mục </w:t>
            </w:r>
            <w:r>
              <w:rPr>
                <w:lang w:val="en-US"/>
              </w:rPr>
              <w:t>nhân viên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35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thêm nhân viên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một nhân viên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mua hàng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Chức năng mua hàng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bán hàng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Chức năng bán hàng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tồn kho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Chứa các chức năng thao tác với danh mục t</w:t>
            </w:r>
            <w:r>
              <w:rPr>
                <w:lang w:val="en-US"/>
              </w:rPr>
              <w:t>ồn kho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chuyển kho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Chứa các chức năng thao tác với danh mục </w:t>
            </w:r>
            <w:r>
              <w:rPr>
                <w:lang w:val="en-US"/>
              </w:rPr>
              <w:t>chuyển kho</w:t>
            </w:r>
          </w:p>
        </w:tc>
      </w:tr>
      <w:tr w:rsidR="00D83633" w:rsidTr="00D83633">
        <w:tc>
          <w:tcPr>
            <w:tcW w:w="1363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968" w:type="dxa"/>
          </w:tcPr>
          <w:p w:rsidR="00D83633" w:rsidRDefault="00D83633" w:rsidP="003A6D28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Màn hình</w:t>
            </w:r>
            <w:r>
              <w:rPr>
                <w:lang w:val="en-US"/>
              </w:rPr>
              <w:t xml:space="preserve">  thêm hàng hóa chuyển kho</w:t>
            </w:r>
          </w:p>
        </w:tc>
        <w:tc>
          <w:tcPr>
            <w:tcW w:w="5310" w:type="dxa"/>
          </w:tcPr>
          <w:p w:rsidR="00D83633" w:rsidRDefault="00D83633" w:rsidP="00F10F04">
            <w:pPr>
              <w:pStyle w:val="BodyText"/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Thêm hàng hóa để chuyển kho</w:t>
            </w:r>
          </w:p>
        </w:tc>
      </w:tr>
    </w:tbl>
    <w:p w:rsidR="00767CB6" w:rsidRPr="000D33FD" w:rsidRDefault="00767CB6" w:rsidP="000D33FD">
      <w:pPr>
        <w:pStyle w:val="Heading1"/>
        <w:spacing w:line="360" w:lineRule="auto"/>
        <w:jc w:val="both"/>
      </w:pPr>
      <w:bookmarkStart w:id="2" w:name="_Toc176926926"/>
      <w:bookmarkStart w:id="3" w:name="_Toc369451607"/>
      <w:r>
        <w:lastRenderedPageBreak/>
        <w:t>Mô tả chi tiết mỗi màn hình</w:t>
      </w:r>
      <w:bookmarkEnd w:id="2"/>
      <w:bookmarkEnd w:id="3"/>
    </w:p>
    <w:p w:rsidR="00767CB6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4" w:name="_Toc176926927"/>
      <w:bookmarkStart w:id="5" w:name="_Toc369451608"/>
      <w:r w:rsidRPr="00A23534">
        <w:rPr>
          <w:i/>
          <w:color w:val="0000FF"/>
          <w:lang w:val="en-US"/>
        </w:rPr>
        <w:t>Màn hình</w:t>
      </w:r>
      <w:bookmarkEnd w:id="4"/>
      <w:bookmarkEnd w:id="5"/>
      <w:r w:rsidR="00B52FD1">
        <w:rPr>
          <w:i/>
          <w:color w:val="0000FF"/>
          <w:lang w:val="en-US"/>
        </w:rPr>
        <w:t xml:space="preserve"> hệ thống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5856"/>
            <wp:effectExtent l="0" t="0" r="1905" b="0"/>
            <wp:docPr id="7" name="Picture 7" descr="C:\Users\trong\Desktop\qlbh_4\LTUDJava_QLBanHang\BaoCao\image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ong\Desktop\qlbh_4\LTUDJava_QLBanHang\BaoCao\images\Screenshot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B6" w:rsidRDefault="00767CB6" w:rsidP="00767CB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bookmarkStart w:id="6" w:name="_Toc176926928"/>
      <w:bookmarkStart w:id="7" w:name="_Toc369451609"/>
      <w:r w:rsidRPr="00A23534">
        <w:rPr>
          <w:i/>
          <w:color w:val="0000FF"/>
          <w:lang w:val="en-US"/>
        </w:rPr>
        <w:t>Màn hình</w:t>
      </w:r>
      <w:bookmarkEnd w:id="6"/>
      <w:bookmarkEnd w:id="7"/>
      <w:r w:rsidR="00B52FD1">
        <w:rPr>
          <w:i/>
          <w:color w:val="0000FF"/>
          <w:lang w:val="en-US"/>
        </w:rPr>
        <w:t xml:space="preserve"> màn hình phân quyền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74611"/>
            <wp:effectExtent l="0" t="0" r="1905" b="0"/>
            <wp:docPr id="8" name="Picture 8" descr="C:\Users\trong\Desktop\qlbh_4\LTUDJava_QLBanHang\BaoCao\image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ng\Desktop\qlbh_4\LTUDJava_QLBanHang\BaoCao\images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CB6" w:rsidRPr="00A23534" w:rsidRDefault="00767CB6" w:rsidP="00767CB6">
      <w:pPr>
        <w:spacing w:line="360" w:lineRule="auto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Hình chụp của màn hình ……………</w:t>
      </w:r>
    </w:p>
    <w:p w:rsidR="00767CB6" w:rsidRDefault="00767CB6" w:rsidP="00767CB6">
      <w:pPr>
        <w:spacing w:line="360" w:lineRule="auto"/>
        <w:rPr>
          <w:i/>
          <w:color w:val="0000FF"/>
          <w:lang w:val="en-US"/>
        </w:rPr>
      </w:pPr>
      <w:r w:rsidRPr="00A23534">
        <w:rPr>
          <w:i/>
          <w:color w:val="0000FF"/>
          <w:lang w:val="en-US"/>
        </w:rPr>
        <w:t>Mô tả cách sử dụng và xử lý trên màn hình…………</w:t>
      </w:r>
    </w:p>
    <w:p w:rsidR="00B52FD1" w:rsidRDefault="00767CB6" w:rsidP="00B52FD1">
      <w:pPr>
        <w:spacing w:line="360" w:lineRule="auto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…</w:t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thêm người dùng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91000" cy="3714750"/>
            <wp:effectExtent l="0" t="0" r="0" b="0"/>
            <wp:docPr id="9" name="Picture 9" descr="C:\Users\trong\Desktop\qlbh_4\LTUDJava_QLBanHang\BaoCao\image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ong\Desktop\qlbh_4\LTUDJava_QLBanHang\BaoCao\images\Screenshot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sửa người dùng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6620"/>
            <wp:effectExtent l="0" t="0" r="1905" b="0"/>
            <wp:docPr id="10" name="Picture 10" descr="C:\Users\trong\Desktop\qlbh_4\LTUDJava_QLBanHang\BaoCao\image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rong\Desktop\qlbh_4\LTUDJava_QLBanHang\BaoCao\images\Screenshot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đổi mật khẩu</w:t>
      </w:r>
      <w:bookmarkStart w:id="8" w:name="_GoBack"/>
      <w:bookmarkEnd w:id="8"/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3219"/>
            <wp:effectExtent l="0" t="0" r="1905" b="0"/>
            <wp:docPr id="11" name="Picture 11" descr="C:\Users\trong\Desktop\qlbh_4\LTUDJava_QLBanHang\BaoCao\image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ong\Desktop\qlbh_4\LTUDJava_QLBanHang\BaoCao\images\Screenshot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đăng nhập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10049"/>
            <wp:effectExtent l="0" t="0" r="1905" b="0"/>
            <wp:docPr id="12" name="Picture 12" descr="C:\Users\trong\Desktop\qlbh_4\LTUDJava_QLBanHang\BaoCao\image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ong\Desktop\qlbh_4\LTUDJava_QLBanHang\BaoCao\images\Screenshot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1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nhật ký hệ thống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2957025"/>
            <wp:effectExtent l="0" t="0" r="1905" b="0"/>
            <wp:docPr id="13" name="Picture 13" descr="C:\Users\trong\Desktop\qlbh_4\LTUDJava_QLBanHang\BaoCao\image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ong\Desktop\qlbh_4\LTUDJava_QLBanHang\BaoCao\images\Screenshot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5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sao lưu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2928057"/>
            <wp:effectExtent l="0" t="0" r="1905" b="5715"/>
            <wp:docPr id="14" name="Picture 14" descr="C:\Users\trong\Desktop\qlbh_4\LTUDJava_QLBanHang\BaoCao\image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ong\Desktop\qlbh_4\LTUDJava_QLBanHang\BaoCao\images\Screenshot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2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phục hồi dữ liệu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77165"/>
            <wp:effectExtent l="0" t="0" r="1905" b="9525"/>
            <wp:docPr id="15" name="Picture 15" descr="C:\Users\trong\Desktop\qlbh_4\LTUDJava_QLBanHang\BaoCao\image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ong\Desktop\qlbh_4\LTUDJava_QLBanHang\BaoCao\images\Screenshot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Default="00B52FD1" w:rsidP="00B52FD1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danh mục</w:t>
      </w:r>
    </w:p>
    <w:p w:rsidR="00B52FD1" w:rsidRPr="00B52FD1" w:rsidRDefault="00B52FD1" w:rsidP="00B52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5374"/>
            <wp:effectExtent l="0" t="0" r="1905" b="1905"/>
            <wp:docPr id="16" name="Picture 16" descr="C:\Users\trong\Desktop\qlbh_4\LTUDJava_QLBanHang\BaoCao\image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ong\Desktop\qlbh_4\LTUDJava_QLBanHang\BaoCao\images\Screenshot_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khu vực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5543"/>
            <wp:effectExtent l="0" t="0" r="1905" b="1905"/>
            <wp:docPr id="17" name="Picture 17" descr="C:\Users\trong\Desktop\qlbh_4\LTUDJava_QLBanHang\BaoCao\image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ong\Desktop\qlbh_4\LTUDJava_QLBanHang\BaoCao\images\Screenshot_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thêm khu vực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2205"/>
            <wp:effectExtent l="0" t="0" r="1905" b="5080"/>
            <wp:docPr id="18" name="Picture 18" descr="C:\Users\trong\Desktop\qlbh_4\LTUDJava_QLBanHang\BaoCao\image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ong\Desktop\qlbh_4\LTUDJava_QLBanHang\BaoCao\images\Screenshot_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sửa khu vực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BD6584" wp14:editId="24EC6274">
            <wp:extent cx="5732145" cy="3046619"/>
            <wp:effectExtent l="0" t="0" r="1905" b="1905"/>
            <wp:docPr id="19" name="Picture 19" descr="C:\Users\trong\Desktop\qlbh_4\LTUDJava_QLBanHang\BaoCao\image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rong\Desktop\qlbh_4\LTUDJava_QLBanHang\BaoCao\images\Screenshot_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khách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3219"/>
            <wp:effectExtent l="0" t="0" r="1905" b="0"/>
            <wp:docPr id="20" name="Picture 20" descr="C:\Users\trong\Desktop\qlbh_4\LTUDJava_QLBanHang\BaoCao\image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rong\Desktop\qlbh_4\LTUDJava_QLBanHang\BaoCao\images\Screenshot_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thêm khách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40347"/>
            <wp:effectExtent l="0" t="0" r="1905" b="8255"/>
            <wp:docPr id="21" name="Picture 21" descr="C:\Users\trong\Desktop\qlbh_4\LTUDJava_QLBanHang\BaoCao\image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rong\Desktop\qlbh_4\LTUDJava_QLBanHang\BaoCao\images\Screenshot_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sửa khách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84600"/>
            <wp:effectExtent l="0" t="0" r="1905" b="1905"/>
            <wp:docPr id="22" name="Picture 22" descr="C:\Users\trong\Desktop\qlbh_4\LTUDJava_QLBanHang\BaoCao\image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rong\Desktop\qlbh_4\LTUDJava_QLBanHang\BaoCao\images\Screenshot_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nhà cung cấp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81928"/>
            <wp:effectExtent l="0" t="0" r="1905" b="4445"/>
            <wp:docPr id="23" name="Picture 23" descr="C:\Users\trong\Desktop\qlbh_4\LTUDJava_QLBanHang\BaoCao\image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rong\Desktop\qlbh_4\LTUDJava_QLBanHang\BaoCao\images\Screenshot_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8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thêm nhà cung cấp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9385"/>
            <wp:effectExtent l="0" t="0" r="1905" b="8255"/>
            <wp:docPr id="24" name="Picture 24" descr="C:\Users\trong\Desktop\qlbh_4\LTUDJava_QLBanHang\BaoCao\image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rong\Desktop\qlbh_4\LTUDJava_QLBanHang\BaoCao\images\Screenshot_1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sửa nhà cung cấp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6023"/>
            <wp:effectExtent l="0" t="0" r="1905" b="0"/>
            <wp:docPr id="25" name="Picture 25" descr="C:\Users\trong\Desktop\qlbh_4\LTUDJava_QLBanHang\BaoCao\image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rong\Desktop\qlbh_4\LTUDJava_QLBanHang\BaoCao\images\Screenshot_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kho hàng</w:t>
      </w:r>
    </w:p>
    <w:p w:rsidR="00B52FD1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8BC95" wp14:editId="2107449F">
            <wp:extent cx="5732145" cy="3078060"/>
            <wp:effectExtent l="0" t="0" r="1905" b="8255"/>
            <wp:docPr id="26" name="Picture 26" descr="C:\Users\trong\Desktop\qlbh_4\LTUDJava_QLBanHang\BaoCao\image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rong\Desktop\qlbh_4\LTUDJava_QLBanHang\BaoCao\images\Screenshot_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thêm kho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4169"/>
            <wp:effectExtent l="0" t="0" r="1905" b="3175"/>
            <wp:docPr id="27" name="Picture 27" descr="C:\Users\trong\Desktop\qlbh_4\LTUDJava_QLBanHang\BaoCao\image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rong\Desktop\qlbh_4\LTUDJava_QLBanHang\BaoCao\images\Screenshot_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sửa kho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7424"/>
            <wp:effectExtent l="0" t="0" r="1905" b="0"/>
            <wp:docPr id="28" name="Picture 28" descr="C:\Users\trong\Desktop\qlbh_4\LTUDJava_QLBanHang\BaoCao\image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rong\Desktop\qlbh_4\LTUDJava_QLBanHang\BaoCao\images\Screenshot_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đơn vị tính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5543"/>
            <wp:effectExtent l="0" t="0" r="1905" b="1905"/>
            <wp:docPr id="29" name="Picture 29" descr="C:\Users\trong\Desktop\qlbh_4\LTUDJava_QLBanHang\BaoCao\images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rong\Desktop\qlbh_4\LTUDJava_QLBanHang\BaoCao\images\Screenshot_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thêm đơn vị tính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1098"/>
            <wp:effectExtent l="0" t="0" r="1905" b="0"/>
            <wp:docPr id="30" name="Picture 30" descr="C:\Users\trong\Desktop\qlbh_4\LTUDJava_QLBanHang\BaoCao\images\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rong\Desktop\qlbh_4\LTUDJava_QLBanHang\BaoCao\images\Screenshot_2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sửa đơn vị tính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5835"/>
            <wp:effectExtent l="0" t="0" r="1905" b="1270"/>
            <wp:docPr id="31" name="Picture 31" descr="C:\Users\trong\Desktop\qlbh_4\LTUDJava_QLBanHang\BaoCao\images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rong\Desktop\qlbh_4\LTUDJava_QLBanHang\BaoCao\images\Screenshot_2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nhóm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73941"/>
            <wp:effectExtent l="0" t="0" r="1905" b="0"/>
            <wp:docPr id="32" name="Picture 32" descr="C:\Users\trong\Desktop\qlbh_4\LTUDJava_QLBanHang\BaoCao\images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rong\Desktop\qlbh_4\LTUDJava_QLBanHang\BaoCao\images\Screenshot_2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7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thêm nhóm hàng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46619"/>
            <wp:effectExtent l="0" t="0" r="1905" b="1905"/>
            <wp:docPr id="33" name="Picture 33" descr="C:\Users\trong\Desktop\qlbh_4\LTUDJava_QLBanHang\BaoCao\images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rong\Desktop\qlbh_4\LTUDJava_QLBanHang\BaoCao\images\Screenshot_2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4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Màn hình hàng hóa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5856"/>
            <wp:effectExtent l="0" t="0" r="1905" b="0"/>
            <wp:docPr id="34" name="Picture 34" descr="C:\Users\trong\Desktop\qlbh_4\LTUDJava_QLBanHang\BaoCao\images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rong\Desktop\qlbh_4\LTUDJava_QLBanHang\BaoCao\images\Screenshot_2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1445BB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Màn hình thêm hàng hóa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2945"/>
            <wp:effectExtent l="0" t="0" r="1905" b="0"/>
            <wp:docPr id="35" name="Picture 35" descr="C:\Users\trong\Desktop\qlbh_4\LTUDJava_QLBanHang\BaoCao\images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rong\Desktop\qlbh_4\LTUDJava_QLBanHang\BaoCao\images\Screenshot_2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BB" w:rsidRDefault="004F0956" w:rsidP="001445BB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Màn hình </w:t>
      </w:r>
    </w:p>
    <w:p w:rsidR="001445BB" w:rsidRPr="001445BB" w:rsidRDefault="001445BB" w:rsidP="001445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99891"/>
            <wp:effectExtent l="0" t="0" r="1905" b="5715"/>
            <wp:docPr id="36" name="Picture 36" descr="C:\Users\trong\Desktop\qlbh_4\LTUDJava_QLBanHang\BaoCao\images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rong\Desktop\qlbh_4\LTUDJava_QLBanHang\BaoCao\images\Screenshot_2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9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 xml:space="preserve">Màn hình </w:t>
      </w:r>
      <w:r>
        <w:rPr>
          <w:i/>
          <w:color w:val="0000FF"/>
          <w:lang w:val="en-US"/>
        </w:rPr>
        <w:t>thêm tỷ giá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9742"/>
            <wp:effectExtent l="0" t="0" r="1905" b="0"/>
            <wp:docPr id="2" name="Picture 2" descr="C:\Users\trong\Desktop\qlbh_4\LTUDJava_QLBanHang\BaoCao\images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ong\Desktop\qlbh_4\LTUDJava_QLBanHang\BaoCao\images\Screenshot_3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Màn hình </w:t>
      </w:r>
      <w:r>
        <w:rPr>
          <w:i/>
          <w:color w:val="0000FF"/>
          <w:lang w:val="en-US"/>
        </w:rPr>
        <w:t>bộ phận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1343"/>
            <wp:effectExtent l="0" t="0" r="1905" b="5715"/>
            <wp:docPr id="47" name="Picture 47" descr="C:\Users\trong\Desktop\qlbh_4\LTUDJava_QLBanHang\BaoCao\images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rong\Desktop\qlbh_4\LTUDJava_QLBanHang\BaoCao\images\Screenshot_3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 xml:space="preserve">Màn hình </w:t>
      </w:r>
      <w:r>
        <w:rPr>
          <w:i/>
          <w:color w:val="0000FF"/>
          <w:lang w:val="en-US"/>
        </w:rPr>
        <w:t>thêm bộ phận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9742"/>
            <wp:effectExtent l="0" t="0" r="1905" b="0"/>
            <wp:docPr id="46" name="Picture 46" descr="C:\Users\trong\Desktop\qlbh_4\LTUDJava_QLBanHang\BaoCao\images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rong\Desktop\qlbh_4\LTUDJava_QLBanHang\BaoCao\images\Screenshot_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Màn hình </w:t>
      </w:r>
      <w:r>
        <w:rPr>
          <w:i/>
          <w:color w:val="0000FF"/>
          <w:lang w:val="en-US"/>
        </w:rPr>
        <w:t>nhân viên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2945"/>
            <wp:effectExtent l="0" t="0" r="1905" b="0"/>
            <wp:docPr id="45" name="Picture 45" descr="C:\Users\trong\Desktop\qlbh_4\LTUDJava_QLBanHang\BaoCao\images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rong\Desktop\qlbh_4\LTUDJava_QLBanHang\BaoCao\images\Screenshot_3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 xml:space="preserve">Màn hình </w:t>
      </w:r>
      <w:r>
        <w:rPr>
          <w:i/>
          <w:color w:val="0000FF"/>
          <w:lang w:val="en-US"/>
        </w:rPr>
        <w:t>thêm nhân viên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81028"/>
            <wp:effectExtent l="0" t="0" r="1905" b="5080"/>
            <wp:docPr id="44" name="Picture 44" descr="C:\Users\trong\Desktop\qlbh_4\LTUDJava_QLBanHang\BaoCao\images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rong\Desktop\qlbh_4\LTUDJava_QLBanHang\BaoCao\images\Screenshot_34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8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Màn hình </w:t>
      </w:r>
      <w:r>
        <w:rPr>
          <w:i/>
          <w:color w:val="0000FF"/>
          <w:lang w:val="en-US"/>
        </w:rPr>
        <w:t>mua hàng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65543"/>
            <wp:effectExtent l="0" t="0" r="1905" b="1905"/>
            <wp:docPr id="43" name="Picture 43" descr="C:\Users\trong\Desktop\qlbh_4\LTUDJava_QLBanHang\BaoCao\images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rong\Desktop\qlbh_4\LTUDJava_QLBanHang\BaoCao\images\Screenshot_3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 xml:space="preserve">Màn hình </w:t>
      </w:r>
      <w:r>
        <w:rPr>
          <w:i/>
          <w:color w:val="0000FF"/>
          <w:lang w:val="en-US"/>
        </w:rPr>
        <w:t>bán hàng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0980"/>
            <wp:effectExtent l="0" t="0" r="1905" b="0"/>
            <wp:docPr id="42" name="Picture 42" descr="C:\Users\trong\Desktop\qlbh_4\LTUDJava_QLBanHang\BaoCao\images\Screenshot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ong\Desktop\qlbh_4\LTUDJava_QLBanHang\BaoCao\images\Screenshot_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Màn hình </w:t>
      </w:r>
      <w:r>
        <w:rPr>
          <w:i/>
          <w:color w:val="0000FF"/>
          <w:lang w:val="en-US"/>
        </w:rPr>
        <w:t>tồn kho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1098"/>
            <wp:effectExtent l="0" t="0" r="1905" b="0"/>
            <wp:docPr id="40" name="Picture 40" descr="C:\Users\trong\Desktop\qlbh_4\LTUDJava_QLBanHang\BaoCao\images\Screenshot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ong\Desktop\qlbh_4\LTUDJava_QLBanHang\BaoCao\images\Screenshot_3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 xml:space="preserve">Màn hình </w:t>
      </w:r>
      <w:r>
        <w:rPr>
          <w:i/>
          <w:color w:val="0000FF"/>
          <w:lang w:val="en-US"/>
        </w:rPr>
        <w:t>chuyển kho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5856"/>
            <wp:effectExtent l="0" t="0" r="1905" b="0"/>
            <wp:docPr id="41" name="Picture 41" descr="C:\Users\trong\Desktop\qlbh_4\LTUDJava_QLBanHang\BaoCao\images\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ong\Desktop\qlbh_4\LTUDJava_QLBanHang\BaoCao\images\Screenshot_3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956" w:rsidRDefault="004F0956" w:rsidP="004F0956">
      <w:pPr>
        <w:pStyle w:val="Heading2"/>
        <w:spacing w:line="360" w:lineRule="auto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Màn hình </w:t>
      </w:r>
      <w:r>
        <w:rPr>
          <w:i/>
          <w:color w:val="0000FF"/>
          <w:lang w:val="en-US"/>
        </w:rPr>
        <w:t>thêm hàng hóa chuyển kho</w:t>
      </w:r>
    </w:p>
    <w:p w:rsidR="004F0956" w:rsidRPr="004F0956" w:rsidRDefault="004F0956" w:rsidP="004F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145" cy="3053219"/>
            <wp:effectExtent l="0" t="0" r="1905" b="0"/>
            <wp:docPr id="37" name="Picture 37" descr="C:\Users\trong\Desktop\qlbh_4\LTUDJava_QLBanHang\BaoCao\images\Screenshot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ng\Desktop\qlbh_4\LTUDJava_QLBanHang\BaoCao\images\Screenshot_39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D1" w:rsidRPr="003C2F0F" w:rsidRDefault="00B52FD1" w:rsidP="00767CB6">
      <w:pPr>
        <w:spacing w:line="360" w:lineRule="auto"/>
        <w:rPr>
          <w:i/>
          <w:color w:val="0000FF"/>
          <w:lang w:val="en-US"/>
        </w:rPr>
      </w:pPr>
    </w:p>
    <w:sectPr w:rsidR="00B52FD1" w:rsidRPr="003C2F0F" w:rsidSect="00301562">
      <w:headerReference w:type="default" r:id="rId49"/>
      <w:footerReference w:type="default" r:id="rId50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69D" w:rsidRDefault="0089569D">
      <w:r>
        <w:separator/>
      </w:r>
    </w:p>
  </w:endnote>
  <w:endnote w:type="continuationSeparator" w:id="0">
    <w:p w:rsidR="0089569D" w:rsidRDefault="00895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2CF" w:rsidRDefault="00EE72C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3600" behindDoc="0" locked="0" layoutInCell="1" allowOverlap="1" wp14:anchorId="23B1F617" wp14:editId="7D3AA8FE">
          <wp:simplePos x="0" y="0"/>
          <wp:positionH relativeFrom="column">
            <wp:posOffset>-913729</wp:posOffset>
          </wp:positionH>
          <wp:positionV relativeFrom="paragraph">
            <wp:posOffset>-360644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BFC3009" wp14:editId="14CBC26E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D83633">
            <w:rPr>
              <w:rStyle w:val="PageNumber"/>
              <w:noProof/>
            </w:rPr>
            <w:t>6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69D" w:rsidRDefault="0089569D">
      <w:r>
        <w:separator/>
      </w:r>
    </w:p>
  </w:footnote>
  <w:footnote w:type="continuationSeparator" w:id="0">
    <w:p w:rsidR="0089569D" w:rsidRDefault="008956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2CF" w:rsidRDefault="00EE72CF" w:rsidP="00FC77E2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EAE726F" wp14:editId="6568FC5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51135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51135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1" o:spid="_x0000_s1026" style="position:absolute;margin-left:0;margin-top:0;width:93.15pt;height:815.0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51135;1183005,10351135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72576" behindDoc="0" locked="0" layoutInCell="1" allowOverlap="1" wp14:anchorId="07A584A7" wp14:editId="73DEB57C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E72CF" w:rsidRDefault="00EE72CF" w:rsidP="00FC77E2">
    <w:pPr>
      <w:pStyle w:val="Title"/>
      <w:rPr>
        <w:lang w:val="en-US"/>
      </w:rPr>
    </w:pPr>
  </w:p>
  <w:p w:rsidR="00EE72CF" w:rsidRPr="003B1A2B" w:rsidRDefault="00EE72CF" w:rsidP="00FC77E2">
    <w:pPr>
      <w:rPr>
        <w:lang w:val="en-US"/>
      </w:rPr>
    </w:pPr>
  </w:p>
  <w:p w:rsidR="00EE72CF" w:rsidRPr="00F53DBB" w:rsidRDefault="00EE72CF" w:rsidP="00FC77E2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EE72CF" w:rsidRPr="0040293A" w:rsidRDefault="00EE72CF" w:rsidP="00FC77E2">
    <w:pPr>
      <w:pStyle w:val="Header"/>
      <w:rPr>
        <w:rFonts w:eastAsia="Tahoma"/>
      </w:rPr>
    </w:pPr>
  </w:p>
  <w:p w:rsidR="00EE72CF" w:rsidRPr="00FC77E2" w:rsidRDefault="00EE72CF" w:rsidP="00FC77E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416FAD59" wp14:editId="745A0E6A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>
      <w:tc>
        <w:tcPr>
          <w:tcW w:w="6623" w:type="dxa"/>
          <w:shd w:val="clear" w:color="auto" w:fill="auto"/>
        </w:tcPr>
        <w:p w:rsidR="00E95D0C" w:rsidRPr="008D3541" w:rsidRDefault="00EE72CF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Quản lý bán hàng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EE72CF">
            <w:rPr>
              <w:color w:val="0000FF"/>
              <w:lang w:val="en-US"/>
            </w:rPr>
            <w:t>1.0</w:t>
          </w:r>
        </w:p>
      </w:tc>
    </w:tr>
    <w:tr w:rsidR="00E95D0C" w:rsidTr="008D3541">
      <w:tc>
        <w:tcPr>
          <w:tcW w:w="6623" w:type="dxa"/>
          <w:shd w:val="clear" w:color="auto" w:fill="auto"/>
        </w:tcPr>
        <w:p w:rsidR="00E95D0C" w:rsidRPr="008D3541" w:rsidRDefault="00C14AB8" w:rsidP="00767CB6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:rsidR="00E95D0C" w:rsidRPr="008D3541" w:rsidRDefault="00E95D0C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EE72CF">
            <w:rPr>
              <w:color w:val="0000FF"/>
              <w:lang w:val="en-US"/>
            </w:rPr>
            <w:t>12/12/2016</w:t>
          </w:r>
        </w:p>
      </w:tc>
    </w:tr>
  </w:tbl>
  <w:p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0"/>
  </w:num>
  <w:num w:numId="12">
    <w:abstractNumId w:val="26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8"/>
  </w:num>
  <w:num w:numId="18">
    <w:abstractNumId w:val="11"/>
  </w:num>
  <w:num w:numId="19">
    <w:abstractNumId w:val="22"/>
  </w:num>
  <w:num w:numId="20">
    <w:abstractNumId w:val="27"/>
  </w:num>
  <w:num w:numId="21">
    <w:abstractNumId w:val="29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DE8"/>
    <w:rsid w:val="00040FDF"/>
    <w:rsid w:val="000519D9"/>
    <w:rsid w:val="000679AA"/>
    <w:rsid w:val="000C0CA8"/>
    <w:rsid w:val="000D33FD"/>
    <w:rsid w:val="000F7AA9"/>
    <w:rsid w:val="001445BB"/>
    <w:rsid w:val="00213ECB"/>
    <w:rsid w:val="002160F2"/>
    <w:rsid w:val="00221A67"/>
    <w:rsid w:val="0029393E"/>
    <w:rsid w:val="00301562"/>
    <w:rsid w:val="0031511D"/>
    <w:rsid w:val="003548A8"/>
    <w:rsid w:val="003701D7"/>
    <w:rsid w:val="003747E6"/>
    <w:rsid w:val="003C2F0F"/>
    <w:rsid w:val="00407045"/>
    <w:rsid w:val="004176B5"/>
    <w:rsid w:val="00435847"/>
    <w:rsid w:val="004B7CC9"/>
    <w:rsid w:val="004C436E"/>
    <w:rsid w:val="004E4257"/>
    <w:rsid w:val="004F0956"/>
    <w:rsid w:val="005802A5"/>
    <w:rsid w:val="0060493B"/>
    <w:rsid w:val="006257BE"/>
    <w:rsid w:val="0064329D"/>
    <w:rsid w:val="006855DC"/>
    <w:rsid w:val="006E420F"/>
    <w:rsid w:val="006E56E2"/>
    <w:rsid w:val="007338F6"/>
    <w:rsid w:val="00767CB6"/>
    <w:rsid w:val="007A1DE8"/>
    <w:rsid w:val="007F21C9"/>
    <w:rsid w:val="008243D9"/>
    <w:rsid w:val="0089569D"/>
    <w:rsid w:val="008D3541"/>
    <w:rsid w:val="00984338"/>
    <w:rsid w:val="0099744F"/>
    <w:rsid w:val="009B2AFC"/>
    <w:rsid w:val="009F47F5"/>
    <w:rsid w:val="00A23833"/>
    <w:rsid w:val="00A544E7"/>
    <w:rsid w:val="00A638EF"/>
    <w:rsid w:val="00B52FD1"/>
    <w:rsid w:val="00B871C5"/>
    <w:rsid w:val="00BB5444"/>
    <w:rsid w:val="00C14AB8"/>
    <w:rsid w:val="00C74D6D"/>
    <w:rsid w:val="00CA52C8"/>
    <w:rsid w:val="00CA75F9"/>
    <w:rsid w:val="00D234F3"/>
    <w:rsid w:val="00D328EA"/>
    <w:rsid w:val="00D608CB"/>
    <w:rsid w:val="00D83633"/>
    <w:rsid w:val="00DA2A6D"/>
    <w:rsid w:val="00DC363E"/>
    <w:rsid w:val="00DD57E3"/>
    <w:rsid w:val="00E6501E"/>
    <w:rsid w:val="00E95D0C"/>
    <w:rsid w:val="00EE72CF"/>
    <w:rsid w:val="00F93BD1"/>
    <w:rsid w:val="00FA2327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55</TotalTime>
  <Pages>25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3830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trong</cp:lastModifiedBy>
  <cp:revision>8</cp:revision>
  <cp:lastPrinted>2013-12-07T15:58:00Z</cp:lastPrinted>
  <dcterms:created xsi:type="dcterms:W3CDTF">2013-10-13T11:17:00Z</dcterms:created>
  <dcterms:modified xsi:type="dcterms:W3CDTF">2017-02-12T08:19:00Z</dcterms:modified>
</cp:coreProperties>
</file>